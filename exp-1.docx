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  <w:bookmarkStart w:id="0" w:name="_GoBack"/>
      <w:bookmarkEnd w:id="0"/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17506ED"/>
    <w:multiLevelType w:val="multilevel"/>
    <w:tmpl w:val="0F42967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216</Words>
  <Characters>1298</Characters>
  <Lines>48</Lines>
  <Paragraphs>21</Paragraphs>
  <CharactersWithSpaces>1494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2026-10-14T15:22:00Z</dcterms:created>
  <dcterms:modified xsi:type="dcterms:W3CDTF">2026-10-30T03:10:38Z</dcterms:modified>
</cp:coreProperties>
</file>